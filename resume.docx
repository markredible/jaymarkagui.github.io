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right" w:tblpY="2266"/>
        <w:tblW w:w="11186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53"/>
        <w:gridCol w:w="659"/>
        <w:gridCol w:w="2419"/>
        <w:gridCol w:w="442"/>
        <w:gridCol w:w="6913"/>
      </w:tblGrid>
      <w:tr w:rsidR="009424A6" w14:paraId="10FF78E6" w14:textId="77777777" w:rsidTr="009424A6">
        <w:trPr>
          <w:trHeight w:val="2177"/>
        </w:trPr>
        <w:tc>
          <w:tcPr>
            <w:tcW w:w="3831" w:type="dxa"/>
            <w:gridSpan w:val="3"/>
            <w:vMerge w:val="restart"/>
            <w:tcBorders>
              <w:bottom w:val="nil"/>
            </w:tcBorders>
          </w:tcPr>
          <w:p w14:paraId="069C0630" w14:textId="77777777" w:rsidR="009424A6" w:rsidRDefault="009424A6" w:rsidP="009424A6">
            <w:pPr>
              <w:pStyle w:val="BodyText"/>
              <w:kinsoku w:val="0"/>
              <w:overflowPunct w:val="0"/>
              <w:ind w:left="-12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B6248A3" wp14:editId="6BF720CE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57150</wp:posOffset>
                  </wp:positionV>
                  <wp:extent cx="1627505" cy="1729105"/>
                  <wp:effectExtent l="57150" t="57150" r="48895" b="899795"/>
                  <wp:wrapThrough wrapText="bothSides">
                    <wp:wrapPolygon edited="0">
                      <wp:start x="8091" y="-714"/>
                      <wp:lineTo x="1770" y="-238"/>
                      <wp:lineTo x="1770" y="3570"/>
                      <wp:lineTo x="-253" y="3570"/>
                      <wp:lineTo x="-758" y="14992"/>
                      <wp:lineTo x="253" y="14992"/>
                      <wp:lineTo x="253" y="18800"/>
                      <wp:lineTo x="2781" y="18800"/>
                      <wp:lineTo x="2781" y="22607"/>
                      <wp:lineTo x="-506" y="22607"/>
                      <wp:lineTo x="-506" y="30223"/>
                      <wp:lineTo x="758" y="30223"/>
                      <wp:lineTo x="758" y="31174"/>
                      <wp:lineTo x="8091" y="32602"/>
                      <wp:lineTo x="13400" y="32602"/>
                      <wp:lineTo x="13653" y="32126"/>
                      <wp:lineTo x="20479" y="30223"/>
                      <wp:lineTo x="21996" y="26653"/>
                      <wp:lineTo x="21996" y="26415"/>
                      <wp:lineTo x="16687" y="22845"/>
                      <wp:lineTo x="16687" y="22607"/>
                      <wp:lineTo x="18709" y="18800"/>
                      <wp:lineTo x="21238" y="14992"/>
                      <wp:lineTo x="21996" y="11185"/>
                      <wp:lineTo x="21490" y="7377"/>
                      <wp:lineTo x="19468" y="3570"/>
                      <wp:lineTo x="13400" y="0"/>
                      <wp:lineTo x="13147" y="-714"/>
                      <wp:lineTo x="8091" y="-714"/>
                    </wp:wrapPolygon>
                  </wp:wrapThrough>
                  <wp:docPr id="2" name="Picture 2" descr="A close-up of a chil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close-up of a child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105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" w:type="dxa"/>
            <w:vMerge w:val="restart"/>
            <w:tcBorders>
              <w:bottom w:val="nil"/>
            </w:tcBorders>
          </w:tcPr>
          <w:p w14:paraId="2AA61157" w14:textId="77777777" w:rsidR="009424A6" w:rsidRPr="0056708E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913" w:type="dxa"/>
            <w:tcBorders>
              <w:bottom w:val="nil"/>
            </w:tcBorders>
          </w:tcPr>
          <w:p w14:paraId="3FF40F65" w14:textId="77777777" w:rsidR="009424A6" w:rsidRPr="00310F17" w:rsidRDefault="009424A6" w:rsidP="009424A6">
            <w:pPr>
              <w:pStyle w:val="Title"/>
            </w:pPr>
            <w:r>
              <w:t>Jay Mark L.</w:t>
            </w:r>
            <w:r w:rsidRPr="00310F17">
              <w:br/>
            </w:r>
            <w:r>
              <w:t>Agui</w:t>
            </w:r>
          </w:p>
        </w:tc>
      </w:tr>
      <w:tr w:rsidR="009424A6" w14:paraId="6F3A436E" w14:textId="77777777" w:rsidTr="009424A6">
        <w:trPr>
          <w:trHeight w:val="1638"/>
        </w:trPr>
        <w:tc>
          <w:tcPr>
            <w:tcW w:w="3831" w:type="dxa"/>
            <w:gridSpan w:val="3"/>
            <w:vMerge/>
            <w:tcBorders>
              <w:bottom w:val="nil"/>
            </w:tcBorders>
          </w:tcPr>
          <w:p w14:paraId="33CDD5EA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42" w:type="dxa"/>
            <w:vMerge/>
            <w:tcBorders>
              <w:bottom w:val="nil"/>
            </w:tcBorders>
          </w:tcPr>
          <w:p w14:paraId="7A943AFC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 w:val="restart"/>
            <w:tcBorders>
              <w:bottom w:val="nil"/>
            </w:tcBorders>
            <w:vAlign w:val="bottom"/>
          </w:tcPr>
          <w:p w14:paraId="23A7D29B" w14:textId="77777777" w:rsidR="009424A6" w:rsidRPr="00D23930" w:rsidRDefault="009424A6" w:rsidP="009424A6">
            <w:pPr>
              <w:pStyle w:val="Heading2"/>
              <w:rPr>
                <w:rFonts w:ascii="Calibri" w:hAnsi="Calibri" w:cs="Calibri"/>
                <w:color w:val="0072C7"/>
                <w:sz w:val="26"/>
                <w:szCs w:val="26"/>
              </w:rPr>
            </w:pPr>
            <w:r w:rsidRPr="00D23930">
              <w:rPr>
                <w:rFonts w:ascii="Calibri" w:hAnsi="Calibri" w:cs="Calibri"/>
                <w:color w:val="0072C7"/>
                <w:sz w:val="26"/>
                <w:szCs w:val="26"/>
              </w:rPr>
              <w:t>Objectives</w:t>
            </w:r>
          </w:p>
          <w:p w14:paraId="78473DED" w14:textId="77777777" w:rsidR="009424A6" w:rsidRDefault="009424A6" w:rsidP="009424A6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  <w:sz w:val="24"/>
                <w:szCs w:val="28"/>
              </w:rPr>
            </w:pPr>
            <w:r w:rsidRPr="0013756A">
              <w:rPr>
                <w:rFonts w:ascii="Calibri" w:hAnsi="Calibri" w:cs="Calibri"/>
                <w:sz w:val="24"/>
                <w:szCs w:val="28"/>
              </w:rPr>
              <w:t>To render a good service.</w:t>
            </w:r>
          </w:p>
          <w:p w14:paraId="601FA116" w14:textId="77777777" w:rsidR="009424A6" w:rsidRDefault="009424A6" w:rsidP="009424A6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  <w:sz w:val="24"/>
                <w:szCs w:val="28"/>
              </w:rPr>
            </w:pPr>
            <w:r>
              <w:rPr>
                <w:rFonts w:ascii="Calibri" w:hAnsi="Calibri" w:cs="Calibri"/>
                <w:sz w:val="24"/>
                <w:szCs w:val="28"/>
              </w:rPr>
              <w:t>To enhance my skills.</w:t>
            </w:r>
          </w:p>
          <w:p w14:paraId="3873A9BA" w14:textId="77777777" w:rsidR="009424A6" w:rsidRPr="00D23930" w:rsidRDefault="009424A6" w:rsidP="009424A6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  <w:sz w:val="24"/>
                <w:szCs w:val="28"/>
              </w:rPr>
            </w:pPr>
            <w:r>
              <w:rPr>
                <w:rFonts w:ascii="Calibri" w:hAnsi="Calibri" w:cs="Calibri"/>
                <w:sz w:val="24"/>
                <w:szCs w:val="28"/>
              </w:rPr>
              <w:t>To enhance the productivity of your company.</w:t>
            </w:r>
          </w:p>
          <w:sdt>
            <w:sdtPr>
              <w:rPr>
                <w:rFonts w:ascii="Calibri" w:hAnsi="Calibri" w:cs="Calibri"/>
                <w:color w:val="0072C7"/>
                <w:sz w:val="26"/>
                <w:szCs w:val="26"/>
              </w:rPr>
              <w:id w:val="-1554227259"/>
              <w:placeholder>
                <w:docPart w:val="B843BB5C852140248B71CB8B8E94A0D4"/>
              </w:placeholder>
              <w:temporary/>
              <w:showingPlcHdr/>
              <w15:appearance w15:val="hidden"/>
            </w:sdtPr>
            <w:sdtContent>
              <w:p w14:paraId="48430B27" w14:textId="77777777" w:rsidR="009424A6" w:rsidRPr="00D23930" w:rsidRDefault="009424A6" w:rsidP="009424A6">
                <w:pPr>
                  <w:pStyle w:val="Heading2"/>
                  <w:rPr>
                    <w:rFonts w:ascii="Calibri" w:hAnsi="Calibri" w:cs="Calibri"/>
                    <w:color w:val="0072C7"/>
                    <w:sz w:val="26"/>
                    <w:szCs w:val="26"/>
                  </w:rPr>
                </w:pPr>
                <w:r w:rsidRPr="00D23930">
                  <w:rPr>
                    <w:sz w:val="26"/>
                    <w:szCs w:val="26"/>
                  </w:rPr>
                  <w:t>Education</w:t>
                </w:r>
              </w:p>
            </w:sdtContent>
          </w:sdt>
          <w:p w14:paraId="4F0FB50D" w14:textId="77777777" w:rsidR="009424A6" w:rsidRPr="00D23930" w:rsidRDefault="009424A6" w:rsidP="009424A6">
            <w:pPr>
              <w:pStyle w:val="SchoolName"/>
              <w:rPr>
                <w:sz w:val="24"/>
                <w:szCs w:val="24"/>
              </w:rPr>
            </w:pPr>
            <w:r w:rsidRPr="00D23930">
              <w:rPr>
                <w:sz w:val="24"/>
                <w:szCs w:val="24"/>
              </w:rPr>
              <w:t>Coll</w:t>
            </w:r>
            <w:r>
              <w:rPr>
                <w:sz w:val="24"/>
                <w:szCs w:val="24"/>
              </w:rPr>
              <w:t>e</w:t>
            </w:r>
            <w:r w:rsidRPr="00D23930">
              <w:rPr>
                <w:sz w:val="24"/>
                <w:szCs w:val="24"/>
              </w:rPr>
              <w:t>ge</w:t>
            </w:r>
          </w:p>
          <w:p w14:paraId="28A1A46B" w14:textId="77777777" w:rsidR="009424A6" w:rsidRPr="00D23930" w:rsidRDefault="009424A6" w:rsidP="009424A6">
            <w:pPr>
              <w:pStyle w:val="ListBullet"/>
              <w:numPr>
                <w:ilvl w:val="0"/>
                <w:numId w:val="6"/>
              </w:numPr>
              <w:rPr>
                <w:rFonts w:ascii="Calibri" w:hAnsi="Calibri" w:cs="Calibri"/>
                <w:sz w:val="24"/>
                <w:szCs w:val="24"/>
              </w:rPr>
            </w:pPr>
            <w:r w:rsidRPr="00D23930">
              <w:rPr>
                <w:rFonts w:ascii="Calibri" w:hAnsi="Calibri" w:cs="Calibri"/>
                <w:sz w:val="24"/>
                <w:szCs w:val="24"/>
              </w:rPr>
              <w:t>Informatics College Northgate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5C2D578A" w14:textId="77777777" w:rsidR="009424A6" w:rsidRPr="009424A6" w:rsidRDefault="009424A6" w:rsidP="009424A6">
            <w:pPr>
              <w:pStyle w:val="ListBullet"/>
              <w:numPr>
                <w:ilvl w:val="0"/>
                <w:numId w:val="8"/>
              </w:numPr>
              <w:rPr>
                <w:rFonts w:ascii="Calibri" w:hAnsi="Calibri" w:cs="Calibri"/>
                <w:sz w:val="24"/>
                <w:szCs w:val="24"/>
              </w:rPr>
            </w:pPr>
            <w:r w:rsidRPr="00D23930">
              <w:rPr>
                <w:rFonts w:ascii="Calibri" w:hAnsi="Calibri" w:cs="Calibri"/>
                <w:sz w:val="24"/>
                <w:szCs w:val="24"/>
              </w:rPr>
              <w:t>Indo China drive, Northgate Cyberzone, Alabang Muntinlupa City</w:t>
            </w:r>
          </w:p>
          <w:p w14:paraId="52842B96" w14:textId="77777777" w:rsidR="009424A6" w:rsidRDefault="009424A6" w:rsidP="009424A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 w:rsidRPr="009424A6">
              <w:rPr>
                <w:rFonts w:cstheme="minorHAnsi"/>
                <w:b/>
                <w:bCs/>
                <w:sz w:val="24"/>
                <w:szCs w:val="24"/>
              </w:rPr>
              <w:t>Senior High School</w:t>
            </w:r>
          </w:p>
          <w:p w14:paraId="33890D42" w14:textId="77777777" w:rsidR="009424A6" w:rsidRPr="009424A6" w:rsidRDefault="009424A6" w:rsidP="009424A6">
            <w:pPr>
              <w:pStyle w:val="ListBullet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Olivarez College</w:t>
            </w:r>
          </w:p>
          <w:p w14:paraId="2BCE68CE" w14:textId="77777777" w:rsidR="009424A6" w:rsidRPr="009424A6" w:rsidRDefault="009424A6" w:rsidP="009424A6">
            <w:pPr>
              <w:pStyle w:val="ListBullet"/>
              <w:numPr>
                <w:ilvl w:val="0"/>
                <w:numId w:val="7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Sucat Road, Paranaque City</w:t>
            </w:r>
          </w:p>
          <w:p w14:paraId="289779C9" w14:textId="464F5246" w:rsidR="009424A6" w:rsidRDefault="009424A6" w:rsidP="009424A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Junior High School</w:t>
            </w:r>
          </w:p>
          <w:p w14:paraId="6C141966" w14:textId="1EBEEBAD" w:rsidR="009424A6" w:rsidRDefault="009424A6" w:rsidP="009424A6">
            <w:pPr>
              <w:pStyle w:val="ListBullet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Paranaque National High School – Main</w:t>
            </w:r>
          </w:p>
          <w:p w14:paraId="2D36793A" w14:textId="27676C2F" w:rsidR="009424A6" w:rsidRDefault="009424A6" w:rsidP="009424A6">
            <w:pPr>
              <w:pStyle w:val="ListBullet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Dr. A Santos Ave. Talise Sucat Road</w:t>
            </w:r>
            <w:r w:rsidR="00F4263E">
              <w:rPr>
                <w:rFonts w:cstheme="minorHAnsi"/>
                <w:sz w:val="24"/>
                <w:szCs w:val="24"/>
              </w:rPr>
              <w:t>, Paranaque City</w:t>
            </w:r>
          </w:p>
          <w:p w14:paraId="45AE12AD" w14:textId="584895A7" w:rsidR="00F4263E" w:rsidRDefault="00F4263E" w:rsidP="00F4263E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 w:rsidRPr="00F4263E">
              <w:rPr>
                <w:rFonts w:cstheme="minorHAnsi"/>
                <w:b/>
                <w:bCs/>
                <w:sz w:val="24"/>
                <w:szCs w:val="24"/>
              </w:rPr>
              <w:t xml:space="preserve">Elementary </w:t>
            </w:r>
          </w:p>
          <w:p w14:paraId="73A214B0" w14:textId="05D3A516" w:rsidR="00F4263E" w:rsidRDefault="00F4263E" w:rsidP="00F4263E">
            <w:pPr>
              <w:pStyle w:val="ListBullet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Talon Elementary School</w:t>
            </w:r>
          </w:p>
          <w:p w14:paraId="237100F4" w14:textId="4CEDA3A0" w:rsidR="00F4263E" w:rsidRPr="00F4263E" w:rsidRDefault="00F4263E" w:rsidP="00F4263E">
            <w:pPr>
              <w:pStyle w:val="ListBullet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Las Pinas</w:t>
            </w:r>
          </w:p>
          <w:p w14:paraId="5627CA6B" w14:textId="79E35A89" w:rsidR="009424A6" w:rsidRPr="00F4263E" w:rsidRDefault="00F4263E" w:rsidP="009424A6">
            <w:pPr>
              <w:pStyle w:val="Heading2"/>
              <w:rPr>
                <w:rFonts w:ascii="Calibri" w:hAnsi="Calibri" w:cs="Calibri"/>
                <w:color w:val="0072C7"/>
                <w:sz w:val="26"/>
                <w:szCs w:val="26"/>
              </w:rPr>
            </w:pPr>
            <w:r w:rsidRPr="00F4263E">
              <w:rPr>
                <w:rFonts w:ascii="Calibri" w:hAnsi="Calibri" w:cs="Calibri"/>
                <w:color w:val="0072C7"/>
                <w:sz w:val="26"/>
                <w:szCs w:val="26"/>
              </w:rPr>
              <w:t>Personal Background</w:t>
            </w:r>
          </w:p>
          <w:p w14:paraId="0FA96E48" w14:textId="66AEFA89" w:rsidR="00F4263E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Birth Date             :            November 9, 2000</w:t>
            </w:r>
          </w:p>
          <w:p w14:paraId="4F8D3FC4" w14:textId="26634F17" w:rsidR="009424A6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Religion                 :            Catholic</w:t>
            </w:r>
          </w:p>
          <w:p w14:paraId="4ADDF860" w14:textId="4CD81475" w:rsidR="00F4263E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Civil Status            :            Single</w:t>
            </w:r>
          </w:p>
          <w:p w14:paraId="18959D48" w14:textId="4614769B" w:rsidR="00F4263E" w:rsidRPr="00740017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Heigh</w:t>
            </w:r>
            <w:r w:rsidR="003B6421">
              <w:rPr>
                <w:rFonts w:ascii="Calibri" w:hAnsi="Calibri" w:cs="Calibri"/>
              </w:rPr>
              <w:t>t                   :             5’4</w:t>
            </w:r>
          </w:p>
          <w:p w14:paraId="78D41452" w14:textId="06EA1BC3" w:rsidR="009424A6" w:rsidRPr="003B6421" w:rsidRDefault="003B6421" w:rsidP="009424A6">
            <w:pPr>
              <w:pStyle w:val="Heading2"/>
              <w:rPr>
                <w:rFonts w:ascii="Calibri" w:hAnsi="Calibri" w:cs="Calibri"/>
                <w:color w:val="0072C7"/>
                <w:sz w:val="26"/>
                <w:szCs w:val="26"/>
              </w:rPr>
            </w:pPr>
            <w:r w:rsidRPr="003B6421">
              <w:rPr>
                <w:rFonts w:ascii="Calibri" w:hAnsi="Calibri" w:cs="Calibri"/>
                <w:color w:val="0072C7"/>
                <w:sz w:val="26"/>
                <w:szCs w:val="26"/>
              </w:rPr>
              <w:t>Skills</w:t>
            </w:r>
          </w:p>
          <w:p w14:paraId="7B1C90FC" w14:textId="559C3D7B" w:rsidR="009424A6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Ability to follow instruction well.</w:t>
            </w:r>
          </w:p>
          <w:p w14:paraId="65EF6AED" w14:textId="42E0CABB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lastRenderedPageBreak/>
              <w:t>Ability to work under pressure.</w:t>
            </w:r>
          </w:p>
          <w:p w14:paraId="44CE4C7D" w14:textId="286ECE59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Flexible and Hardworking.</w:t>
            </w:r>
          </w:p>
          <w:p w14:paraId="3DEEF10B" w14:textId="767DD0DE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Familiar with programming language including Java and C++.</w:t>
            </w:r>
          </w:p>
          <w:p w14:paraId="53C2D00E" w14:textId="242F8670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Familiar with Android development.</w:t>
            </w:r>
          </w:p>
          <w:p w14:paraId="4E454AFB" w14:textId="488025D0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 xml:space="preserve">Familiar with Web development including </w:t>
            </w:r>
            <w:r w:rsidR="008E2B99" w:rsidRPr="008E2B99">
              <w:rPr>
                <w:rFonts w:ascii="Calibri" w:hAnsi="Calibri" w:cs="Calibri"/>
                <w:sz w:val="22"/>
                <w:szCs w:val="28"/>
              </w:rPr>
              <w:t>HTML, CSS, and Js.</w:t>
            </w:r>
          </w:p>
          <w:p w14:paraId="3599FAE0" w14:textId="7239EF33" w:rsidR="009424A6" w:rsidRPr="0056708E" w:rsidRDefault="009424A6" w:rsidP="009424A6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9424A6" w14:paraId="2A11065D" w14:textId="77777777" w:rsidTr="009424A6">
        <w:trPr>
          <w:trHeight w:val="1200"/>
        </w:trPr>
        <w:tc>
          <w:tcPr>
            <w:tcW w:w="753" w:type="dxa"/>
          </w:tcPr>
          <w:p w14:paraId="2939CDEC" w14:textId="77777777" w:rsidR="009424A6" w:rsidRPr="0056708E" w:rsidRDefault="009424A6" w:rsidP="009424A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78" w:type="dxa"/>
            <w:gridSpan w:val="2"/>
          </w:tcPr>
          <w:p w14:paraId="299D8D0F" w14:textId="77777777" w:rsidR="009424A6" w:rsidRPr="0056708E" w:rsidRDefault="009424A6" w:rsidP="009424A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42" w:type="dxa"/>
            <w:vMerge/>
          </w:tcPr>
          <w:p w14:paraId="1C394661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5C4DA71E" w14:textId="77777777" w:rsidR="009424A6" w:rsidRPr="00590471" w:rsidRDefault="009424A6" w:rsidP="009424A6"/>
        </w:tc>
      </w:tr>
      <w:tr w:rsidR="009424A6" w14:paraId="776DC36B" w14:textId="77777777" w:rsidTr="009424A6">
        <w:trPr>
          <w:trHeight w:val="559"/>
        </w:trPr>
        <w:tc>
          <w:tcPr>
            <w:tcW w:w="753" w:type="dxa"/>
          </w:tcPr>
          <w:p w14:paraId="6A2DD6CE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7B967F70" w14:textId="77777777" w:rsidR="009424A6" w:rsidRPr="00376291" w:rsidRDefault="009424A6" w:rsidP="009424A6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A9DF96B" wp14:editId="0976502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8740E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19" w:type="dxa"/>
            <w:vAlign w:val="center"/>
          </w:tcPr>
          <w:p w14:paraId="46D6D8FD" w14:textId="4A2EA7CD" w:rsidR="009424A6" w:rsidRPr="00380FD1" w:rsidRDefault="008E2B99" w:rsidP="009424A6">
            <w:pPr>
              <w:pStyle w:val="Information"/>
            </w:pPr>
            <w:r>
              <w:t>#82 Ramona Tirona St. BF Homes Paranaque City</w:t>
            </w:r>
          </w:p>
        </w:tc>
        <w:tc>
          <w:tcPr>
            <w:tcW w:w="442" w:type="dxa"/>
            <w:vMerge/>
          </w:tcPr>
          <w:p w14:paraId="3B4F3C93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69D3A4FF" w14:textId="77777777" w:rsidR="009424A6" w:rsidRDefault="009424A6" w:rsidP="009424A6">
            <w:pPr>
              <w:pStyle w:val="Heading1"/>
            </w:pPr>
          </w:p>
        </w:tc>
      </w:tr>
      <w:tr w:rsidR="009424A6" w14:paraId="07D91297" w14:textId="77777777" w:rsidTr="009424A6">
        <w:trPr>
          <w:trHeight w:val="188"/>
        </w:trPr>
        <w:tc>
          <w:tcPr>
            <w:tcW w:w="753" w:type="dxa"/>
          </w:tcPr>
          <w:p w14:paraId="48EED895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78" w:type="dxa"/>
            <w:gridSpan w:val="2"/>
            <w:vAlign w:val="center"/>
          </w:tcPr>
          <w:p w14:paraId="0DF79796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2" w:type="dxa"/>
            <w:vMerge/>
          </w:tcPr>
          <w:p w14:paraId="6E7F0598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1A068997" w14:textId="77777777" w:rsidR="009424A6" w:rsidRDefault="009424A6" w:rsidP="009424A6">
            <w:pPr>
              <w:pStyle w:val="Heading1"/>
            </w:pPr>
          </w:p>
        </w:tc>
      </w:tr>
      <w:tr w:rsidR="009424A6" w14:paraId="747903A4" w14:textId="77777777" w:rsidTr="009424A6">
        <w:trPr>
          <w:trHeight w:val="643"/>
        </w:trPr>
        <w:tc>
          <w:tcPr>
            <w:tcW w:w="753" w:type="dxa"/>
          </w:tcPr>
          <w:p w14:paraId="2DAAEF31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11A6F775" w14:textId="77777777" w:rsidR="009424A6" w:rsidRPr="00376291" w:rsidRDefault="009424A6" w:rsidP="009424A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ED5FDB" wp14:editId="1F8301D1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97A8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19" w:type="dxa"/>
            <w:vAlign w:val="center"/>
          </w:tcPr>
          <w:p w14:paraId="4D6FF003" w14:textId="44D5DD8D" w:rsidR="009424A6" w:rsidRPr="00380FD1" w:rsidRDefault="008E2B99" w:rsidP="009424A6">
            <w:pPr>
              <w:pStyle w:val="Information"/>
            </w:pPr>
            <w:r>
              <w:t>09984123210</w:t>
            </w:r>
          </w:p>
        </w:tc>
        <w:tc>
          <w:tcPr>
            <w:tcW w:w="442" w:type="dxa"/>
            <w:vMerge/>
          </w:tcPr>
          <w:p w14:paraId="5A5778E2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68C54F1D" w14:textId="77777777" w:rsidR="009424A6" w:rsidRDefault="009424A6" w:rsidP="009424A6">
            <w:pPr>
              <w:pStyle w:val="Heading1"/>
            </w:pPr>
          </w:p>
        </w:tc>
      </w:tr>
      <w:tr w:rsidR="009424A6" w14:paraId="08F5057E" w14:textId="77777777" w:rsidTr="009424A6">
        <w:trPr>
          <w:trHeight w:val="188"/>
        </w:trPr>
        <w:tc>
          <w:tcPr>
            <w:tcW w:w="753" w:type="dxa"/>
          </w:tcPr>
          <w:p w14:paraId="618DB14C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78" w:type="dxa"/>
            <w:gridSpan w:val="2"/>
            <w:vAlign w:val="center"/>
          </w:tcPr>
          <w:p w14:paraId="13D7A13B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2" w:type="dxa"/>
            <w:vMerge/>
          </w:tcPr>
          <w:p w14:paraId="52510822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09B1E6EF" w14:textId="77777777" w:rsidR="009424A6" w:rsidRDefault="009424A6" w:rsidP="009424A6">
            <w:pPr>
              <w:pStyle w:val="Heading1"/>
            </w:pPr>
          </w:p>
        </w:tc>
      </w:tr>
      <w:tr w:rsidR="009424A6" w14:paraId="51C5075A" w14:textId="77777777" w:rsidTr="009424A6">
        <w:trPr>
          <w:trHeight w:val="652"/>
        </w:trPr>
        <w:tc>
          <w:tcPr>
            <w:tcW w:w="753" w:type="dxa"/>
          </w:tcPr>
          <w:p w14:paraId="3AE05BC3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4C2D0907" w14:textId="77777777" w:rsidR="009424A6" w:rsidRPr="00376291" w:rsidRDefault="009424A6" w:rsidP="009424A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E97DAC" wp14:editId="3B872C0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E1DC8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19" w:type="dxa"/>
            <w:vAlign w:val="center"/>
          </w:tcPr>
          <w:p w14:paraId="76C02C6E" w14:textId="0E43988C" w:rsidR="009424A6" w:rsidRPr="00380FD1" w:rsidRDefault="008E2B99" w:rsidP="009424A6">
            <w:pPr>
              <w:pStyle w:val="Information"/>
            </w:pPr>
            <w:r>
              <w:t>aguijaymark09@gmail.com</w:t>
            </w:r>
          </w:p>
        </w:tc>
        <w:tc>
          <w:tcPr>
            <w:tcW w:w="442" w:type="dxa"/>
            <w:vMerge/>
          </w:tcPr>
          <w:p w14:paraId="45755E76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42B5C14A" w14:textId="77777777" w:rsidR="009424A6" w:rsidRDefault="009424A6" w:rsidP="009424A6">
            <w:pPr>
              <w:pStyle w:val="Heading1"/>
            </w:pPr>
          </w:p>
        </w:tc>
      </w:tr>
      <w:tr w:rsidR="009424A6" w14:paraId="09A74E3B" w14:textId="77777777" w:rsidTr="009424A6">
        <w:trPr>
          <w:trHeight w:val="179"/>
        </w:trPr>
        <w:tc>
          <w:tcPr>
            <w:tcW w:w="753" w:type="dxa"/>
          </w:tcPr>
          <w:p w14:paraId="0EB7EEE0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78" w:type="dxa"/>
            <w:gridSpan w:val="2"/>
            <w:vAlign w:val="center"/>
          </w:tcPr>
          <w:p w14:paraId="4153BF6C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2" w:type="dxa"/>
            <w:vMerge/>
          </w:tcPr>
          <w:p w14:paraId="44E366FA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62F26F5E" w14:textId="77777777" w:rsidR="009424A6" w:rsidRDefault="009424A6" w:rsidP="009424A6">
            <w:pPr>
              <w:pStyle w:val="Heading1"/>
            </w:pPr>
          </w:p>
        </w:tc>
      </w:tr>
      <w:tr w:rsidR="009424A6" w14:paraId="7CC27436" w14:textId="77777777" w:rsidTr="009424A6">
        <w:trPr>
          <w:trHeight w:val="652"/>
        </w:trPr>
        <w:tc>
          <w:tcPr>
            <w:tcW w:w="753" w:type="dxa"/>
          </w:tcPr>
          <w:p w14:paraId="7270E22E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6FA1FA1E" w14:textId="77777777" w:rsidR="009424A6" w:rsidRPr="00376291" w:rsidRDefault="009424A6" w:rsidP="009424A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B06B19" wp14:editId="4A09692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0EFC6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183DCDECC9B84C8F9204C819586E6A42"/>
            </w:placeholder>
            <w:temporary/>
            <w:showingPlcHdr/>
            <w15:appearance w15:val="hidden"/>
          </w:sdtPr>
          <w:sdtContent>
            <w:tc>
              <w:tcPr>
                <w:tcW w:w="2419" w:type="dxa"/>
                <w:vAlign w:val="center"/>
              </w:tcPr>
              <w:p w14:paraId="34053108" w14:textId="77777777" w:rsidR="009424A6" w:rsidRPr="00380FD1" w:rsidRDefault="009424A6" w:rsidP="009424A6">
                <w:pPr>
                  <w:pStyle w:val="Information"/>
                </w:pPr>
                <w:r>
                  <w:t>[</w:t>
                </w:r>
                <w:r w:rsidRPr="00380FD1">
                  <w:rPr>
                    <w:rStyle w:val="PlaceholderText"/>
                    <w:color w:val="666666" w:themeColor="accent4"/>
                  </w:rPr>
                  <w:t>Your Website</w:t>
                </w:r>
                <w:r>
                  <w:rPr>
                    <w:rStyle w:val="PlaceholderText"/>
                    <w:color w:val="666666" w:themeColor="accent4"/>
                  </w:rPr>
                  <w:t>]</w:t>
                </w:r>
              </w:p>
            </w:tc>
          </w:sdtContent>
        </w:sdt>
        <w:tc>
          <w:tcPr>
            <w:tcW w:w="442" w:type="dxa"/>
            <w:vMerge/>
          </w:tcPr>
          <w:p w14:paraId="4636DB8B" w14:textId="77777777" w:rsidR="009424A6" w:rsidRDefault="009424A6" w:rsidP="009424A6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419142F4" w14:textId="77777777" w:rsidR="009424A6" w:rsidRDefault="009424A6" w:rsidP="009424A6">
            <w:pPr>
              <w:pStyle w:val="Heading1"/>
            </w:pPr>
          </w:p>
        </w:tc>
      </w:tr>
      <w:tr w:rsidR="009424A6" w14:paraId="099A314F" w14:textId="77777777" w:rsidTr="009424A6">
        <w:trPr>
          <w:trHeight w:val="2523"/>
        </w:trPr>
        <w:tc>
          <w:tcPr>
            <w:tcW w:w="753" w:type="dxa"/>
          </w:tcPr>
          <w:p w14:paraId="4AF13932" w14:textId="77777777" w:rsidR="009424A6" w:rsidRPr="0056708E" w:rsidRDefault="009424A6" w:rsidP="009424A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78" w:type="dxa"/>
            <w:gridSpan w:val="2"/>
          </w:tcPr>
          <w:p w14:paraId="232C1D7D" w14:textId="77777777" w:rsidR="009424A6" w:rsidRPr="0056708E" w:rsidRDefault="009424A6" w:rsidP="009424A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42" w:type="dxa"/>
          </w:tcPr>
          <w:p w14:paraId="6E741495" w14:textId="77777777" w:rsidR="009424A6" w:rsidRDefault="009424A6" w:rsidP="009424A6"/>
        </w:tc>
        <w:tc>
          <w:tcPr>
            <w:tcW w:w="6913" w:type="dxa"/>
            <w:vMerge/>
          </w:tcPr>
          <w:p w14:paraId="76467F9A" w14:textId="77777777" w:rsidR="009424A6" w:rsidRDefault="009424A6" w:rsidP="009424A6"/>
        </w:tc>
      </w:tr>
    </w:tbl>
    <w:p w14:paraId="4AFEB1F5" w14:textId="70174BEE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59D48" w14:textId="77777777" w:rsidR="005B5483" w:rsidRDefault="005B5483" w:rsidP="00590471">
      <w:r>
        <w:separator/>
      </w:r>
    </w:p>
  </w:endnote>
  <w:endnote w:type="continuationSeparator" w:id="0">
    <w:p w14:paraId="3A6957E5" w14:textId="77777777" w:rsidR="005B5483" w:rsidRDefault="005B548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81CE7" w14:textId="77777777" w:rsidR="005B5483" w:rsidRDefault="005B5483" w:rsidP="00590471">
      <w:r>
        <w:separator/>
      </w:r>
    </w:p>
  </w:footnote>
  <w:footnote w:type="continuationSeparator" w:id="0">
    <w:p w14:paraId="6A2D5E9F" w14:textId="77777777" w:rsidR="005B5483" w:rsidRDefault="005B548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230AA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7D3DD21" wp14:editId="75D72442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E41D7D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22D1C"/>
    <w:multiLevelType w:val="hybridMultilevel"/>
    <w:tmpl w:val="CEECE838"/>
    <w:lvl w:ilvl="0" w:tplc="62105E8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022C7"/>
    <w:multiLevelType w:val="hybridMultilevel"/>
    <w:tmpl w:val="64766918"/>
    <w:lvl w:ilvl="0" w:tplc="89C4C2C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679EB"/>
    <w:multiLevelType w:val="hybridMultilevel"/>
    <w:tmpl w:val="DBA862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944146"/>
    <w:multiLevelType w:val="hybridMultilevel"/>
    <w:tmpl w:val="A168A5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D9127A"/>
    <w:multiLevelType w:val="hybridMultilevel"/>
    <w:tmpl w:val="F7C26A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13058744">
    <w:abstractNumId w:val="1"/>
  </w:num>
  <w:num w:numId="2" w16cid:durableId="55521276">
    <w:abstractNumId w:val="2"/>
  </w:num>
  <w:num w:numId="3" w16cid:durableId="1429276019">
    <w:abstractNumId w:val="0"/>
  </w:num>
  <w:num w:numId="4" w16cid:durableId="1288900370">
    <w:abstractNumId w:val="5"/>
  </w:num>
  <w:num w:numId="5" w16cid:durableId="744186102">
    <w:abstractNumId w:val="7"/>
  </w:num>
  <w:num w:numId="6" w16cid:durableId="636911433">
    <w:abstractNumId w:val="6"/>
  </w:num>
  <w:num w:numId="7" w16cid:durableId="547644773">
    <w:abstractNumId w:val="3"/>
  </w:num>
  <w:num w:numId="8" w16cid:durableId="1391804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10"/>
    <w:rsid w:val="00060042"/>
    <w:rsid w:val="0008685D"/>
    <w:rsid w:val="00090860"/>
    <w:rsid w:val="00112FD7"/>
    <w:rsid w:val="0013756A"/>
    <w:rsid w:val="00150ABD"/>
    <w:rsid w:val="001946FC"/>
    <w:rsid w:val="00222466"/>
    <w:rsid w:val="0024753C"/>
    <w:rsid w:val="00276026"/>
    <w:rsid w:val="002B4549"/>
    <w:rsid w:val="002F2E3B"/>
    <w:rsid w:val="00310F17"/>
    <w:rsid w:val="00322A46"/>
    <w:rsid w:val="003326CB"/>
    <w:rsid w:val="00353B60"/>
    <w:rsid w:val="00376291"/>
    <w:rsid w:val="00380FD1"/>
    <w:rsid w:val="00383D02"/>
    <w:rsid w:val="00385DE7"/>
    <w:rsid w:val="003B6421"/>
    <w:rsid w:val="003D1B71"/>
    <w:rsid w:val="00483610"/>
    <w:rsid w:val="004E158A"/>
    <w:rsid w:val="00565C77"/>
    <w:rsid w:val="0056708E"/>
    <w:rsid w:val="005801E5"/>
    <w:rsid w:val="00590471"/>
    <w:rsid w:val="005B5483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2B99"/>
    <w:rsid w:val="00912DC8"/>
    <w:rsid w:val="009424A6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23930"/>
    <w:rsid w:val="00D7647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4263E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27C41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rl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43BB5C852140248B71CB8B8E94A0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BD76D-92A1-4DA6-8D54-7B8064F17EA2}"/>
      </w:docPartPr>
      <w:docPartBody>
        <w:p w:rsidR="00000000" w:rsidRDefault="00CE04D0" w:rsidP="00CE04D0">
          <w:pPr>
            <w:pStyle w:val="B843BB5C852140248B71CB8B8E94A0D4"/>
          </w:pPr>
          <w:r w:rsidRPr="00AC6C7E">
            <w:t>Education</w:t>
          </w:r>
        </w:p>
      </w:docPartBody>
    </w:docPart>
    <w:docPart>
      <w:docPartPr>
        <w:name w:val="183DCDECC9B84C8F9204C819586E6A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C21333-9920-4284-96B2-2F19BFB0553E}"/>
      </w:docPartPr>
      <w:docPartBody>
        <w:p w:rsidR="00000000" w:rsidRDefault="00CE04D0" w:rsidP="00CE04D0">
          <w:pPr>
            <w:pStyle w:val="183DCDECC9B84C8F9204C819586E6A42"/>
          </w:pPr>
          <w:r>
            <w:t>[</w:t>
          </w:r>
          <w:r w:rsidRPr="00380FD1">
            <w:rPr>
              <w:rStyle w:val="PlaceholderText"/>
              <w:color w:val="FFC000" w:themeColor="accent4"/>
            </w:rPr>
            <w:t>Your Website</w:t>
          </w:r>
          <w:r>
            <w:rPr>
              <w:rStyle w:val="PlaceholderText"/>
              <w:color w:val="FFC000" w:themeColor="accent4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4D0"/>
    <w:rsid w:val="005C07C1"/>
    <w:rsid w:val="00CE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BD9F1A79FF49F3BA9D49D4E598898D">
    <w:name w:val="ACBD9F1A79FF49F3BA9D49D4E598898D"/>
  </w:style>
  <w:style w:type="paragraph" w:customStyle="1" w:styleId="E0E9DD13A7B0437AB7C3862F2D515D90">
    <w:name w:val="E0E9DD13A7B0437AB7C3862F2D515D90"/>
  </w:style>
  <w:style w:type="paragraph" w:customStyle="1" w:styleId="1A9C34A810FE4978AFDCE38C065CF832">
    <w:name w:val="1A9C34A810FE4978AFDCE38C065CF832"/>
  </w:style>
  <w:style w:type="paragraph" w:customStyle="1" w:styleId="26E242917211452598EC196F21CBFEAF">
    <w:name w:val="26E242917211452598EC196F21CBFEAF"/>
  </w:style>
  <w:style w:type="paragraph" w:customStyle="1" w:styleId="93B267D3EBAF43F7AADEC172CA7F2203">
    <w:name w:val="93B267D3EBAF43F7AADEC172CA7F2203"/>
  </w:style>
  <w:style w:type="paragraph" w:customStyle="1" w:styleId="4A57CD2AB50F47C59D6D96DB969E19EA">
    <w:name w:val="4A57CD2AB50F47C59D6D96DB969E19EA"/>
  </w:style>
  <w:style w:type="paragraph" w:customStyle="1" w:styleId="721C3AA5D02F49F8A14FDE1B0873A352">
    <w:name w:val="721C3AA5D02F49F8A14FDE1B0873A352"/>
  </w:style>
  <w:style w:type="paragraph" w:customStyle="1" w:styleId="3E05EBB993854586A9B5528A5A250048">
    <w:name w:val="3E05EBB993854586A9B5528A5A250048"/>
  </w:style>
  <w:style w:type="paragraph" w:customStyle="1" w:styleId="13B3D26EB1744140AE731BEB73DE3727">
    <w:name w:val="13B3D26EB1744140AE731BEB73DE3727"/>
  </w:style>
  <w:style w:type="paragraph" w:customStyle="1" w:styleId="9E6FE45AF8E347DEA5EC35B5183F4676">
    <w:name w:val="9E6FE45AF8E347DEA5EC35B5183F4676"/>
  </w:style>
  <w:style w:type="paragraph" w:customStyle="1" w:styleId="3AB94243482D4153BE723AB938ADB44E">
    <w:name w:val="3AB94243482D4153BE723AB938ADB44E"/>
  </w:style>
  <w:style w:type="paragraph" w:customStyle="1" w:styleId="2DE92FA85F2944B093A8A14A5D815F57">
    <w:name w:val="2DE92FA85F2944B093A8A14A5D815F57"/>
  </w:style>
  <w:style w:type="paragraph" w:customStyle="1" w:styleId="A4A8DF73FC824D17A09BDCB5BEFB63F6">
    <w:name w:val="A4A8DF73FC824D17A09BDCB5BEFB63F6"/>
  </w:style>
  <w:style w:type="paragraph" w:customStyle="1" w:styleId="422B5A40B82A4E86AC82641D86953E88">
    <w:name w:val="422B5A40B82A4E86AC82641D86953E88"/>
  </w:style>
  <w:style w:type="paragraph" w:customStyle="1" w:styleId="A83245595FBE48509697CEFC5083FD65">
    <w:name w:val="A83245595FBE48509697CEFC5083FD65"/>
  </w:style>
  <w:style w:type="paragraph" w:customStyle="1" w:styleId="541DCDAEBE0647F4A6EA5F1D26F59B57">
    <w:name w:val="541DCDAEBE0647F4A6EA5F1D26F59B57"/>
  </w:style>
  <w:style w:type="paragraph" w:customStyle="1" w:styleId="BF9832A507394F25B881EC1848315289">
    <w:name w:val="BF9832A507394F25B881EC1848315289"/>
  </w:style>
  <w:style w:type="paragraph" w:customStyle="1" w:styleId="265C6B09CAB942DFBD825CB34297B343">
    <w:name w:val="265C6B09CAB942DFBD825CB34297B343"/>
  </w:style>
  <w:style w:type="paragraph" w:customStyle="1" w:styleId="9E8F7E2A146847B7BBDF4297636CB66B">
    <w:name w:val="9E8F7E2A146847B7BBDF4297636CB66B"/>
  </w:style>
  <w:style w:type="paragraph" w:customStyle="1" w:styleId="E3FB5FA9B1134B1F9E7C37FE1D2155A6">
    <w:name w:val="E3FB5FA9B1134B1F9E7C37FE1D2155A6"/>
  </w:style>
  <w:style w:type="paragraph" w:customStyle="1" w:styleId="C5AF1081E01D4921BC8B1E74B4FB48DE">
    <w:name w:val="C5AF1081E01D4921BC8B1E74B4FB48DE"/>
  </w:style>
  <w:style w:type="paragraph" w:customStyle="1" w:styleId="A86ADE885D2B4F5A80FF32F366190879">
    <w:name w:val="A86ADE885D2B4F5A80FF32F366190879"/>
  </w:style>
  <w:style w:type="paragraph" w:customStyle="1" w:styleId="A1108B86EDA640A39D37026A5C53CECC">
    <w:name w:val="A1108B86EDA640A39D37026A5C53CECC"/>
  </w:style>
  <w:style w:type="paragraph" w:customStyle="1" w:styleId="F33A3D0B825C440CB4262E56ED042F9E">
    <w:name w:val="F33A3D0B825C440CB4262E56ED042F9E"/>
  </w:style>
  <w:style w:type="paragraph" w:customStyle="1" w:styleId="7A437F392C2540CE8E5D280906D8D064">
    <w:name w:val="7A437F392C2540CE8E5D280906D8D064"/>
  </w:style>
  <w:style w:type="paragraph" w:customStyle="1" w:styleId="103B425924A140A194A7622EB108648D">
    <w:name w:val="103B425924A140A194A7622EB108648D"/>
  </w:style>
  <w:style w:type="paragraph" w:customStyle="1" w:styleId="DF169E1625D24A298FFD07720D3E38B5">
    <w:name w:val="DF169E1625D24A298FFD07720D3E38B5"/>
  </w:style>
  <w:style w:type="paragraph" w:customStyle="1" w:styleId="E2F531BE413C46ACA728F9F008E5C2F0">
    <w:name w:val="E2F531BE413C46ACA728F9F008E5C2F0"/>
  </w:style>
  <w:style w:type="paragraph" w:customStyle="1" w:styleId="A9BAE0DF97414A39BB6BBBA57B29F78A">
    <w:name w:val="A9BAE0DF97414A39BB6BBBA57B29F78A"/>
  </w:style>
  <w:style w:type="paragraph" w:customStyle="1" w:styleId="313D667715994FC9ABF29FE9DC21D33B">
    <w:name w:val="313D667715994FC9ABF29FE9DC21D33B"/>
  </w:style>
  <w:style w:type="paragraph" w:customStyle="1" w:styleId="CF8C7A4EC464463BABAB92F882E4CFF5">
    <w:name w:val="CF8C7A4EC464463BABAB92F882E4CFF5"/>
  </w:style>
  <w:style w:type="paragraph" w:customStyle="1" w:styleId="C50BC47643D244FE995534102DB354EE">
    <w:name w:val="C50BC47643D244FE995534102DB354EE"/>
  </w:style>
  <w:style w:type="paragraph" w:customStyle="1" w:styleId="9824840705874A9DA689291C84D25951">
    <w:name w:val="9824840705874A9DA689291C84D25951"/>
  </w:style>
  <w:style w:type="character" w:styleId="PlaceholderText">
    <w:name w:val="Placeholder Text"/>
    <w:basedOn w:val="DefaultParagraphFont"/>
    <w:uiPriority w:val="99"/>
    <w:semiHidden/>
    <w:rsid w:val="00CE04D0"/>
    <w:rPr>
      <w:color w:val="808080"/>
    </w:rPr>
  </w:style>
  <w:style w:type="paragraph" w:customStyle="1" w:styleId="9E3C7CCF0BEF448398284C6FA3AB12D3">
    <w:name w:val="9E3C7CCF0BEF448398284C6FA3AB12D3"/>
  </w:style>
  <w:style w:type="paragraph" w:customStyle="1" w:styleId="61DA2535ED1D412D8F14EFC769DEB3D7">
    <w:name w:val="61DA2535ED1D412D8F14EFC769DEB3D7"/>
    <w:rsid w:val="00CE04D0"/>
  </w:style>
  <w:style w:type="paragraph" w:customStyle="1" w:styleId="B843BB5C852140248B71CB8B8E94A0D4">
    <w:name w:val="B843BB5C852140248B71CB8B8E94A0D4"/>
    <w:rsid w:val="00CE04D0"/>
  </w:style>
  <w:style w:type="paragraph" w:customStyle="1" w:styleId="CB2B234A21BA4E6EA5D47DE88B3F2A4C">
    <w:name w:val="CB2B234A21BA4E6EA5D47DE88B3F2A4C"/>
    <w:rsid w:val="00CE04D0"/>
  </w:style>
  <w:style w:type="paragraph" w:customStyle="1" w:styleId="E120F6A1E75D4784AC1580974839361F">
    <w:name w:val="E120F6A1E75D4784AC1580974839361F"/>
    <w:rsid w:val="00CE04D0"/>
  </w:style>
  <w:style w:type="paragraph" w:customStyle="1" w:styleId="7F7015BE466844F6A8D1775C978078FE">
    <w:name w:val="7F7015BE466844F6A8D1775C978078FE"/>
    <w:rsid w:val="00CE04D0"/>
  </w:style>
  <w:style w:type="paragraph" w:customStyle="1" w:styleId="C47853062FE84880B74D8CFE6B3DAD56">
    <w:name w:val="C47853062FE84880B74D8CFE6B3DAD56"/>
    <w:rsid w:val="00CE04D0"/>
  </w:style>
  <w:style w:type="paragraph" w:customStyle="1" w:styleId="66A2E6EAD3BB4D91A5970B6678BB8302">
    <w:name w:val="66A2E6EAD3BB4D91A5970B6678BB8302"/>
    <w:rsid w:val="00CE04D0"/>
  </w:style>
  <w:style w:type="paragraph" w:customStyle="1" w:styleId="E6D2B89DF30443489D78283C359AFA82">
    <w:name w:val="E6D2B89DF30443489D78283C359AFA82"/>
    <w:rsid w:val="00CE04D0"/>
  </w:style>
  <w:style w:type="paragraph" w:customStyle="1" w:styleId="E75FF68E278E4513A9A8AB4C826B4409">
    <w:name w:val="E75FF68E278E4513A9A8AB4C826B4409"/>
    <w:rsid w:val="00CE04D0"/>
  </w:style>
  <w:style w:type="paragraph" w:customStyle="1" w:styleId="FAB0EB1464664394A01EC9503408907F">
    <w:name w:val="FAB0EB1464664394A01EC9503408907F"/>
    <w:rsid w:val="00CE04D0"/>
  </w:style>
  <w:style w:type="paragraph" w:customStyle="1" w:styleId="2A4AA3F4C97745BF9BA9BA407533E263">
    <w:name w:val="2A4AA3F4C97745BF9BA9BA407533E263"/>
    <w:rsid w:val="00CE04D0"/>
  </w:style>
  <w:style w:type="paragraph" w:customStyle="1" w:styleId="1D79311001FA461FAC4A6FD74F2D5C8B">
    <w:name w:val="1D79311001FA461FAC4A6FD74F2D5C8B"/>
    <w:rsid w:val="00CE04D0"/>
  </w:style>
  <w:style w:type="paragraph" w:customStyle="1" w:styleId="183DCDECC9B84C8F9204C819586E6A42">
    <w:name w:val="183DCDECC9B84C8F9204C819586E6A42"/>
    <w:rsid w:val="00CE04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E35606-2CE7-4C9B-A8B7-1220CCBBC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2022-06-09T02:31:00Z</dcterms:created>
  <dcterms:modified xsi:type="dcterms:W3CDTF">2022-06-09T03:21:00Z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